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35BB" w14:textId="3D06CB8B" w:rsidR="00C307F4" w:rsidRDefault="004C3126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6A3DA" wp14:editId="48BB6F6F">
                <wp:simplePos x="0" y="0"/>
                <wp:positionH relativeFrom="column">
                  <wp:posOffset>-835926</wp:posOffset>
                </wp:positionH>
                <wp:positionV relativeFrom="paragraph">
                  <wp:posOffset>8140890</wp:posOffset>
                </wp:positionV>
                <wp:extent cx="7110483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0483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E3783D" w14:textId="6DA6EDB0" w:rsidR="005D51C2" w:rsidRDefault="005D51C2" w:rsidP="00B0187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1、</w:t>
                            </w:r>
                            <w:r w:rsidR="006E5B95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具备良好的文献检索与信息整合能力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，</w:t>
                            </w:r>
                            <w:r w:rsidR="006E5B95" w:rsidRP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掌握了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比较</w:t>
                            </w:r>
                            <w:r w:rsidRPr="005D51C2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扎实的专业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相关</w:t>
                            </w:r>
                            <w:r w:rsidRPr="005D51C2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知识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、</w:t>
                            </w:r>
                            <w:r w:rsidRPr="005D51C2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实验</w:t>
                            </w:r>
                            <w:r w:rsidR="004C312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操作技术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，以及</w:t>
                            </w:r>
                            <w:r w:rsidR="006E5B95" w:rsidRP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一定的田间管理技能</w:t>
                            </w:r>
                            <w:r w:rsidR="004C312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565BA2D7" w14:textId="67DA789C" w:rsidR="00B01871" w:rsidRDefault="005D51C2" w:rsidP="00B0187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2、</w:t>
                            </w:r>
                            <w:r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顺利通过计算机二级考试，</w:t>
                            </w:r>
                            <w:r w:rsidR="00B01871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熟练掌握Graphpad Prism、Origin、</w:t>
                            </w:r>
                            <w:r w:rsidR="00DD4F0C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SPSS</w:t>
                            </w:r>
                            <w:r w:rsidR="00DD4F0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、PS、AI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以及各类办公</w:t>
                            </w:r>
                            <w:r w:rsidR="00B01871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软件的使用</w:t>
                            </w:r>
                            <w:r w:rsidR="00AD660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7A4180FF" w14:textId="35E2BEC0" w:rsidR="00AD660C" w:rsidRPr="00AD660C" w:rsidRDefault="005D51C2" w:rsidP="00B0187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3、</w:t>
                            </w:r>
                            <w:r w:rsidR="00AD660C" w:rsidRPr="00AD660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具备良好的团队协作能力和抗压能力，曾担任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院新闻中心主任</w:t>
                            </w:r>
                            <w:r w:rsidR="00AD660C" w:rsidRPr="00AD660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并带领团队获得多项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荣誉</w:t>
                            </w:r>
                            <w:r w:rsidR="00AD660C" w:rsidRPr="00AD660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4BA06539" w14:textId="3DA7077F" w:rsidR="00C307F4" w:rsidRPr="005D51C2" w:rsidRDefault="00635DE8" w:rsidP="005D51C2">
                            <w:pPr>
                              <w:spacing w:beforeLines="50" w:before="12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XX</w:t>
                            </w:r>
                            <w:r w:rsidR="00B01871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相关知识的汲取于我而言是一种乐趣，我渴望通过研究生阶段的深造不断提升自我。在科研方面，我追求完美、吃苦耐劳，做事认真负责、脚踏实地，动手能力强；在日常生活方面，我为人和善，乐观积极，始终对新鲜事物保持好奇心态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36A3DA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26" type="#_x0000_t202" style="position:absolute;left:0;text-align:left;margin-left:-65.8pt;margin-top:641pt;width:559.9pt;height:58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" filled="f" stroked="f">
                <v:textbox style="mso-fit-shape-to-text:t">
                  <w:txbxContent>
                    <w:p w14:paraId="32E3783D" w14:textId="6DA6EDB0" w:rsidR="005D51C2" w:rsidRDefault="005D51C2" w:rsidP="00B01871">
                      <w:pP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1、</w:t>
                      </w:r>
                      <w:r w:rsidR="006E5B95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具备良好的文献检索与信息整合能力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，</w:t>
                      </w:r>
                      <w:r w:rsidR="006E5B95" w:rsidRP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掌握了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比较</w:t>
                      </w:r>
                      <w:r w:rsidRPr="005D51C2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扎实的专业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相关</w:t>
                      </w:r>
                      <w:r w:rsidRPr="005D51C2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知识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、</w:t>
                      </w:r>
                      <w:r w:rsidRPr="005D51C2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实验</w:t>
                      </w:r>
                      <w:r w:rsidR="004C3126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操作技术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，以及</w:t>
                      </w:r>
                      <w:r w:rsidR="006E5B95" w:rsidRPr="006E5B95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一定的田间管理技能</w:t>
                      </w:r>
                      <w:r w:rsidR="004C3126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565BA2D7" w14:textId="67DA789C" w:rsidR="00B01871" w:rsidRDefault="005D51C2" w:rsidP="00B01871">
                      <w:pP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2、</w:t>
                      </w:r>
                      <w:r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顺利通过计算机二级考试，</w:t>
                      </w:r>
                      <w:r w:rsidR="00B01871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熟练掌握Graphpad Prism、Origin、</w:t>
                      </w:r>
                      <w:r w:rsidR="00DD4F0C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SPSS</w:t>
                      </w:r>
                      <w:r w:rsidR="00DD4F0C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、PS、AI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以及各类办公</w:t>
                      </w:r>
                      <w:r w:rsidR="00B01871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软件的使用</w:t>
                      </w:r>
                      <w:r w:rsidR="00AD660C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7A4180FF" w14:textId="35E2BEC0" w:rsidR="00AD660C" w:rsidRPr="00AD660C" w:rsidRDefault="005D51C2" w:rsidP="00B01871">
                      <w:pP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3、</w:t>
                      </w:r>
                      <w:r w:rsidR="00AD660C" w:rsidRPr="00AD660C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具备良好的团队协作能力和抗压能力，曾担任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院新闻中心主任</w:t>
                      </w:r>
                      <w:r w:rsidR="00AD660C" w:rsidRPr="00AD660C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并带领团队获得多项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荣誉</w:t>
                      </w:r>
                      <w:r w:rsidR="00AD660C" w:rsidRPr="00AD660C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4BA06539" w14:textId="3DA7077F" w:rsidR="00C307F4" w:rsidRPr="005D51C2" w:rsidRDefault="00635DE8" w:rsidP="005D51C2">
                      <w:pPr>
                        <w:spacing w:beforeLines="50" w:before="120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XX</w:t>
                      </w:r>
                      <w:r w:rsidR="00B01871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相关知识的汲取于我而言是一种乐趣，我渴望通过研究生阶段的深造不断提升自我。在科研方面，我追求完美、吃苦耐劳，做事认真负责、脚踏实地，动手能力强；在日常生活方面，我为人和善，乐观积极，始终对新鲜事物保持好奇心态。</w:t>
                      </w:r>
                    </w:p>
                  </w:txbxContent>
                </v:textbox>
              </v:shape>
            </w:pict>
          </mc:Fallback>
        </mc:AlternateContent>
      </w:r>
      <w:r w:rsidR="002437C9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519F5D" wp14:editId="54262388">
                <wp:simplePos x="0" y="0"/>
                <wp:positionH relativeFrom="column">
                  <wp:posOffset>-180117</wp:posOffset>
                </wp:positionH>
                <wp:positionV relativeFrom="paragraph">
                  <wp:posOffset>665480</wp:posOffset>
                </wp:positionV>
                <wp:extent cx="801370" cy="290830"/>
                <wp:effectExtent l="0" t="0" r="0" b="0"/>
                <wp:wrapNone/>
                <wp:docPr id="88978625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7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50D30" w14:textId="18DA9572" w:rsidR="00D0553F" w:rsidRDefault="00D055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19F5D" id="文本框 26" o:spid="_x0000_s1027" type="#_x0000_t202" style="position:absolute;left:0;text-align:left;margin-left:-14.2pt;margin-top:52.4pt;width:63.1pt;height:2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vfxGAIAADI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" filled="f" stroked="f" strokeweight=".5pt">
                <v:textbox>
                  <w:txbxContent>
                    <w:p w14:paraId="31350D30" w14:textId="18DA9572" w:rsidR="00D0553F" w:rsidRDefault="00D0553F"/>
                  </w:txbxContent>
                </v:textbox>
              </v:shape>
            </w:pict>
          </mc:Fallback>
        </mc:AlternateContent>
      </w:r>
      <w:r w:rsidR="00DD1D95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73FFFF" wp14:editId="4DFACFB6">
                <wp:simplePos x="0" y="0"/>
                <wp:positionH relativeFrom="column">
                  <wp:posOffset>-848360</wp:posOffset>
                </wp:positionH>
                <wp:positionV relativeFrom="paragraph">
                  <wp:posOffset>991235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4C6B2F7" w14:textId="0C82EDB7" w:rsidR="00C307F4" w:rsidRPr="00C15853" w:rsidRDefault="00216CF9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 w:rsidRPr="00C1585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3FFFF" id="组合 62" o:spid="_x0000_s1028" style="position:absolute;left:0;text-align:left;margin-left:-66.8pt;margin-top:78.05pt;width:533.7pt;height:30.8pt;z-index:251664384" coordorigin="3308,4876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">
                <v:group id="组合 17" o:spid="_x0000_s1029" style="position:absolute;left:3308;top:4946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梯形 12" o:spid="_x0000_s1030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1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2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28" o:spid="_x0000_s1033" type="#_x0000_t202" style="position:absolute;left:3670;top:4876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4C6B2F7" w14:textId="0C82EDB7" w:rsidR="00C307F4" w:rsidRPr="00C15853" w:rsidRDefault="00216CF9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</w:pPr>
                        <w:r w:rsidRPr="00C1585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4E5C0C" wp14:editId="6113C1B3">
                <wp:simplePos x="0" y="0"/>
                <wp:positionH relativeFrom="column">
                  <wp:posOffset>-845820</wp:posOffset>
                </wp:positionH>
                <wp:positionV relativeFrom="paragraph">
                  <wp:posOffset>1310640</wp:posOffset>
                </wp:positionV>
                <wp:extent cx="6958330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330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B2E9E0" w14:textId="0A1C0586" w:rsidR="00C307F4" w:rsidRPr="00EF49C8" w:rsidRDefault="00216CF9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20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.9至今 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扬州大学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    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农学院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       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农学（国家级特色专业）</w:t>
                            </w:r>
                          </w:p>
                          <w:p w14:paraId="7AD3D6A0" w14:textId="43872A8C" w:rsidR="00216CF9" w:rsidRPr="00EF49C8" w:rsidRDefault="00216CF9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CET4（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）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CET6（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）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专业排名：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/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XXX</w:t>
                            </w:r>
                            <w:r w:rsidR="00EF49C8"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r w:rsidRPr="00EF49C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GPA 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XXX</w:t>
                            </w:r>
                            <w:r w:rsidRPr="00EF49C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/5.00</w:t>
                            </w:r>
                          </w:p>
                          <w:p w14:paraId="5FA1CF21" w14:textId="18F7FADD" w:rsidR="00EF49C8" w:rsidRDefault="00EF49C8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0"/>
                              </w:rPr>
                              <w:t>主修课程</w:t>
                            </w:r>
                            <w:r w:rsidR="00FD4B07"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0"/>
                              </w:rPr>
                              <w:t>：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作物育种学Ⅰ（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）、分子生物学导论（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）、生物统计与试验设计（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）、农业生态学（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）、植物生理学（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）、植物生物技术导论（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）等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109612F" w14:textId="705A763C" w:rsidR="00C15853" w:rsidRPr="00C15853" w:rsidRDefault="00EF49C8" w:rsidP="00635DE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0"/>
                                <w:szCs w:val="20"/>
                              </w:rPr>
                            </w:pPr>
                            <w:r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0"/>
                              </w:rPr>
                              <w:t>所获荣誉</w:t>
                            </w:r>
                            <w:r w:rsidR="00FD4B07"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0"/>
                              </w:rPr>
                              <w:t>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XX</w:t>
                            </w:r>
                            <w:r w:rsidR="00C15853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等。</w:t>
                            </w:r>
                          </w:p>
                          <w:p w14:paraId="1856C39C" w14:textId="77777777" w:rsidR="006E5B95" w:rsidRDefault="006E5B95"/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E5C0C" id="文本框 29" o:spid="_x0000_s1034" type="#_x0000_t202" style="position:absolute;left:0;text-align:left;margin-left:-66.6pt;margin-top:103.2pt;width:547.9pt;height:80.7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" filled="f" stroked="f">
                <v:textbox style="mso-fit-shape-to-text:t">
                  <w:txbxContent>
                    <w:p w14:paraId="29B2E9E0" w14:textId="0A1C0586" w:rsidR="00C307F4" w:rsidRPr="00EF49C8" w:rsidRDefault="00216CF9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20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.9至今 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扬州大学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    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农学院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       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农学（国家级特色专业）</w:t>
                      </w:r>
                    </w:p>
                    <w:p w14:paraId="7AD3D6A0" w14:textId="43872A8C" w:rsidR="00216CF9" w:rsidRPr="00EF49C8" w:rsidRDefault="00216CF9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CET4（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）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CET6（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）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专业排名：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/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XXX</w:t>
                      </w:r>
                      <w:r w:rsidR="00EF49C8"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</w:t>
                      </w:r>
                      <w:r w:rsidRPr="00EF49C8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GPA 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XXX</w:t>
                      </w:r>
                      <w:r w:rsidRPr="00EF49C8">
                        <w:rPr>
                          <w:rFonts w:ascii="微软雅黑" w:eastAsia="微软雅黑" w:hAnsi="微软雅黑" w:cs="微软雅黑"/>
                          <w:b/>
                          <w:bCs/>
                          <w:color w:val="595959"/>
                          <w:sz w:val="20"/>
                          <w:szCs w:val="22"/>
                        </w:rPr>
                        <w:t>/5.00</w:t>
                      </w:r>
                    </w:p>
                    <w:p w14:paraId="5FA1CF21" w14:textId="18F7FADD" w:rsidR="00EF49C8" w:rsidRDefault="00EF49C8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0"/>
                        </w:rPr>
                        <w:t>主修课程</w:t>
                      </w:r>
                      <w:r w:rsidR="00FD4B07"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0"/>
                        </w:rPr>
                        <w:t>：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作物育种学Ⅰ（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）、分子生物学导论（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）、生物统计与试验设计（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）、农业生态学（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）、植物生理学（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）、植物生物技术导论（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）等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。</w:t>
                      </w:r>
                    </w:p>
                    <w:p w14:paraId="0109612F" w14:textId="705A763C" w:rsidR="00C15853" w:rsidRPr="00C15853" w:rsidRDefault="00EF49C8" w:rsidP="00635DE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0"/>
                          <w:szCs w:val="20"/>
                        </w:rPr>
                      </w:pPr>
                      <w:r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0"/>
                        </w:rPr>
                        <w:t>所获荣誉</w:t>
                      </w:r>
                      <w:r w:rsidR="00FD4B07"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0"/>
                        </w:rPr>
                        <w:t>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XX</w:t>
                      </w:r>
                      <w:r w:rsidR="00C15853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等。</w:t>
                      </w:r>
                    </w:p>
                    <w:p w14:paraId="1856C39C" w14:textId="77777777" w:rsidR="006E5B95" w:rsidRDefault="006E5B95"/>
                  </w:txbxContent>
                </v:textbox>
              </v:shape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D2EB76" wp14:editId="67032384">
                <wp:simplePos x="0" y="0"/>
                <wp:positionH relativeFrom="column">
                  <wp:posOffset>-846455</wp:posOffset>
                </wp:positionH>
                <wp:positionV relativeFrom="paragraph">
                  <wp:posOffset>3122930</wp:posOffset>
                </wp:positionV>
                <wp:extent cx="6995795" cy="1025525"/>
                <wp:effectExtent l="0" t="0" r="0" b="0"/>
                <wp:wrapNone/>
                <wp:docPr id="959509690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7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5F1DA0E" w14:textId="5DE07DEA" w:rsidR="00C87098" w:rsidRDefault="00C87098" w:rsidP="00C8709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bookmarkStart w:id="0" w:name="_Hlk199658718"/>
                            <w:bookmarkStart w:id="1" w:name="_Hlk199658719"/>
                            <w:bookmarkStart w:id="2" w:name="_Hlk199661965"/>
                            <w:bookmarkStart w:id="3" w:name="_Hlk199661966"/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20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.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校</w:t>
                            </w:r>
                            <w:r w:rsidRPr="00C870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大学生创新创业训练计划项目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         项目第一负责人</w:t>
                            </w:r>
                          </w:p>
                          <w:p w14:paraId="529C5E7A" w14:textId="7C4BAE73" w:rsidR="00C87098" w:rsidRDefault="00C87098" w:rsidP="00C8709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项目名称：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0290F88C" w14:textId="77777777" w:rsidR="00635DE8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647D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主要内容：</w:t>
                            </w:r>
                            <w:r w:rsidR="00647DF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通过</w:t>
                            </w:r>
                            <w:r w:rsidR="00647DFC"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研究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647DF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</w:t>
                            </w:r>
                          </w:p>
                          <w:p w14:paraId="08346D02" w14:textId="77777777" w:rsidR="00635DE8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验证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了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的假设</w:t>
                            </w:r>
                            <w:r w:rsidR="00647DF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</w:t>
                            </w:r>
                          </w:p>
                          <w:p w14:paraId="1A84DCA4" w14:textId="0E9BC07E" w:rsidR="00831BB9" w:rsidRPr="00831BB9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为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提供理论依据和技术支持。</w:t>
                            </w:r>
                          </w:p>
                          <w:p w14:paraId="770C7CD5" w14:textId="7EAAF8E8" w:rsidR="00F178AA" w:rsidRPr="00F178AA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作为</w:t>
                            </w:r>
                            <w:r w:rsidRPr="00647D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第一负责人</w:t>
                            </w: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，主要参与以下工作：</w:t>
                            </w:r>
                          </w:p>
                          <w:p w14:paraId="57CFD666" w14:textId="6B3E05AC" w:rsidR="00F178AA" w:rsidRPr="00F178AA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1、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2E3627A6" w14:textId="0341A793" w:rsidR="00F178AA" w:rsidRDefault="00F178AA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2、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3BF4D4CC" w14:textId="77777777" w:rsidR="00635DE8" w:rsidRPr="00F178AA" w:rsidRDefault="00635DE8" w:rsidP="00F178AA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</w:p>
                          <w:p w14:paraId="1D088D02" w14:textId="4A667E5C" w:rsidR="00CE0926" w:rsidRDefault="00F178AA" w:rsidP="00E954B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F178A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3、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002738FF" w14:textId="77777777" w:rsidR="00635DE8" w:rsidRDefault="00635DE8" w:rsidP="00E954B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</w:p>
                          <w:p w14:paraId="306B9A36" w14:textId="2F026AAA" w:rsidR="00CE0926" w:rsidRDefault="00FB3A20" w:rsidP="00CE092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4、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6B02B45F" w14:textId="77777777" w:rsidR="00635DE8" w:rsidRPr="00067796" w:rsidRDefault="00635DE8" w:rsidP="00CE092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</w:p>
                          <w:p w14:paraId="68C4D024" w14:textId="77777777" w:rsidR="00CE0926" w:rsidRDefault="00CE0926" w:rsidP="00CE092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</w:p>
                          <w:p w14:paraId="66908B4B" w14:textId="0CEA60B0" w:rsidR="00C80C32" w:rsidRDefault="00C80C32" w:rsidP="00C80C3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20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.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 w:rsidR="005D51C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校</w:t>
                            </w:r>
                            <w:r w:rsidRPr="00C8709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大学生创新创业训练计划项目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                  </w:t>
                            </w:r>
                            <w:r w:rsidR="005D51C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核心成员</w:t>
                            </w:r>
                          </w:p>
                          <w:p w14:paraId="37B4EF6E" w14:textId="496F5DF6" w:rsidR="00C80C32" w:rsidRDefault="00C80C32" w:rsidP="00CE092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项目名称：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</w:p>
                          <w:p w14:paraId="383B9E10" w14:textId="77777777" w:rsidR="00635DE8" w:rsidRDefault="00DD1D95" w:rsidP="00B1438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 w:rsidRPr="00647D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主要内容：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 xml:space="preserve">利用 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在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背景下，创制了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，获得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</w:t>
                            </w:r>
                          </w:p>
                          <w:p w14:paraId="4D6B9173" w14:textId="19E9C51D" w:rsidR="00B14386" w:rsidRPr="00B14386" w:rsidRDefault="00DD1D95" w:rsidP="00B1438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并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初步</w:t>
                            </w:r>
                            <w:r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探究</w:t>
                            </w:r>
                            <w:r w:rsidR="006E5B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了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i/>
                                <w:iCs/>
                                <w:color w:val="595959"/>
                                <w:sz w:val="20"/>
                                <w:szCs w:val="22"/>
                              </w:rPr>
                              <w:t>XX</w:t>
                            </w:r>
                            <w:r w:rsidR="00D0553F" w:rsidRPr="00D0553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的分子机制。</w:t>
                            </w:r>
                          </w:p>
                          <w:p w14:paraId="5C192C41" w14:textId="5181A070" w:rsidR="00CE0926" w:rsidRPr="00CE0926" w:rsidRDefault="00AD660C" w:rsidP="00CE092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成果</w:t>
                            </w:r>
                            <w:r w:rsidR="00C80C32" w:rsidRPr="00C80C3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：</w:t>
                            </w:r>
                            <w:r w:rsidR="00B14386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完成</w:t>
                            </w:r>
                            <w:r w:rsidR="00DD1D95" w:rsidRP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DNA提取、</w:t>
                            </w:r>
                            <w:r w:rsidR="00F06C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qPCR、</w:t>
                            </w:r>
                            <w:r w:rsid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亚细胞定位（</w:t>
                            </w:r>
                            <w:bookmarkStart w:id="4" w:name="_Hlk201042579"/>
                            <w:r w:rsidR="00DD1D95" w:rsidRP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烟草瞬时转化</w:t>
                            </w:r>
                            <w:r w:rsid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和</w:t>
                            </w:r>
                            <w:r w:rsidR="00DD1D95" w:rsidRP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原生质体转化</w:t>
                            </w:r>
                            <w:bookmarkEnd w:id="4"/>
                            <w:r w:rsid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）</w:t>
                            </w:r>
                            <w:r w:rsidR="00B01871" w:rsidRPr="00B01871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等实验内容</w:t>
                            </w:r>
                            <w:r w:rsidR="00DD1D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，学习</w:t>
                            </w:r>
                            <w:r w:rsidR="00DD1D95" w:rsidRPr="00DD1D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酵母单杂与GUS染色</w:t>
                            </w:r>
                            <w:r w:rsidR="00DD1D9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等实验方法。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r w:rsidR="00F06C3B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2"/>
                              </w:rPr>
                              <w:t>熟练掌握</w:t>
                            </w:r>
                            <w:r w:rsidR="00F06C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0"/>
                                <w:szCs w:val="22"/>
                              </w:rPr>
                              <w:t>载体构建一整套流程。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D2EB76" id="_x0000_s1035" type="#_x0000_t202" style="position:absolute;left:0;text-align:left;margin-left:-66.65pt;margin-top:245.9pt;width:550.85pt;height:80.7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" filled="f" stroked="f">
                <v:textbox style="mso-fit-shape-to-text:t">
                  <w:txbxContent>
                    <w:p w14:paraId="15F1DA0E" w14:textId="5DE07DEA" w:rsidR="00C87098" w:rsidRDefault="00C87098" w:rsidP="00C8709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bookmarkStart w:id="5" w:name="_Hlk199658718"/>
                      <w:bookmarkStart w:id="6" w:name="_Hlk199658719"/>
                      <w:bookmarkStart w:id="7" w:name="_Hlk199661965"/>
                      <w:bookmarkStart w:id="8" w:name="_Hlk199661966"/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20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.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至今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校</w:t>
                      </w:r>
                      <w:r w:rsidRPr="00C8709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大学生创新创业训练计划项目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         项目第一负责人</w:t>
                      </w:r>
                    </w:p>
                    <w:p w14:paraId="529C5E7A" w14:textId="7C4BAE73" w:rsidR="00C87098" w:rsidRDefault="00C87098" w:rsidP="00C8709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项目名称：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0290F88C" w14:textId="77777777" w:rsidR="00635DE8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647D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主要内容：</w:t>
                      </w:r>
                      <w:r w:rsidR="00647DFC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通过</w:t>
                      </w:r>
                      <w:r w:rsidR="00647DFC"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研究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647DFC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</w:t>
                      </w:r>
                    </w:p>
                    <w:p w14:paraId="08346D02" w14:textId="77777777" w:rsidR="00635DE8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验证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了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的假设</w:t>
                      </w:r>
                      <w:r w:rsidR="00647DFC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</w:t>
                      </w:r>
                    </w:p>
                    <w:p w14:paraId="1A84DCA4" w14:textId="0E9BC07E" w:rsidR="00831BB9" w:rsidRPr="00831BB9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为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提供理论依据和技术支持。</w:t>
                      </w:r>
                    </w:p>
                    <w:p w14:paraId="770C7CD5" w14:textId="7EAAF8E8" w:rsidR="00F178AA" w:rsidRPr="00F178AA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作为</w:t>
                      </w:r>
                      <w:r w:rsidRPr="00647D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第一负责人</w:t>
                      </w: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，主要参与以下工作：</w:t>
                      </w:r>
                    </w:p>
                    <w:p w14:paraId="57CFD666" w14:textId="6B3E05AC" w:rsidR="00F178AA" w:rsidRPr="00F178AA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1、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2E3627A6" w14:textId="0341A793" w:rsidR="00F178AA" w:rsidRDefault="00F178AA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2、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3BF4D4CC" w14:textId="77777777" w:rsidR="00635DE8" w:rsidRPr="00F178AA" w:rsidRDefault="00635DE8" w:rsidP="00F178AA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</w:p>
                    <w:p w14:paraId="1D088D02" w14:textId="4A667E5C" w:rsidR="00CE0926" w:rsidRDefault="00F178AA" w:rsidP="00E954B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F178AA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3、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002738FF" w14:textId="77777777" w:rsidR="00635DE8" w:rsidRDefault="00635DE8" w:rsidP="00E954B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</w:p>
                    <w:p w14:paraId="306B9A36" w14:textId="2F026AAA" w:rsidR="00CE0926" w:rsidRDefault="00FB3A20" w:rsidP="00CE092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4、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6B02B45F" w14:textId="77777777" w:rsidR="00635DE8" w:rsidRPr="00067796" w:rsidRDefault="00635DE8" w:rsidP="00CE092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</w:p>
                    <w:p w14:paraId="68C4D024" w14:textId="77777777" w:rsidR="00CE0926" w:rsidRDefault="00CE0926" w:rsidP="00CE092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</w:p>
                    <w:p w14:paraId="66908B4B" w14:textId="0CEA60B0" w:rsidR="00C80C32" w:rsidRDefault="00C80C32" w:rsidP="00C80C3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20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.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至今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</w:t>
                      </w:r>
                      <w:r w:rsidR="005D51C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校</w:t>
                      </w:r>
                      <w:r w:rsidRPr="00C8709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大学生创新创业训练计划项目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                  </w:t>
                      </w:r>
                      <w:r w:rsidR="005D51C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核心成员</w:t>
                      </w:r>
                    </w:p>
                    <w:p w14:paraId="37B4EF6E" w14:textId="496F5DF6" w:rsidR="00C80C32" w:rsidRDefault="00C80C32" w:rsidP="00CE092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项目名称：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XX</w:t>
                      </w:r>
                    </w:p>
                    <w:p w14:paraId="383B9E10" w14:textId="77777777" w:rsidR="00635DE8" w:rsidRDefault="00DD1D95" w:rsidP="00B1438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 w:rsidRPr="00647D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主要内容：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 xml:space="preserve">利用 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在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背景下，创制了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，获得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</w:t>
                      </w:r>
                    </w:p>
                    <w:p w14:paraId="4D6B9173" w14:textId="19E9C51D" w:rsidR="00B14386" w:rsidRPr="00B14386" w:rsidRDefault="00DD1D95" w:rsidP="00B1438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并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初步</w:t>
                      </w:r>
                      <w:r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探究</w:t>
                      </w:r>
                      <w:r w:rsidR="006E5B95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了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i/>
                          <w:iCs/>
                          <w:color w:val="595959"/>
                          <w:sz w:val="20"/>
                          <w:szCs w:val="22"/>
                        </w:rPr>
                        <w:t>XX</w:t>
                      </w:r>
                      <w:r w:rsidR="00D0553F" w:rsidRPr="00D0553F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的分子机制。</w:t>
                      </w:r>
                    </w:p>
                    <w:p w14:paraId="5C192C41" w14:textId="5181A070" w:rsidR="00CE0926" w:rsidRPr="00CE0926" w:rsidRDefault="00AD660C" w:rsidP="00CE092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成果</w:t>
                      </w:r>
                      <w:r w:rsidR="00C80C32" w:rsidRPr="00C80C3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：</w:t>
                      </w:r>
                      <w:r w:rsidR="00B14386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完成</w:t>
                      </w:r>
                      <w:r w:rsidR="00DD1D95" w:rsidRP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DNA提取、</w:t>
                      </w:r>
                      <w:r w:rsidR="00F06C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qPCR、</w:t>
                      </w:r>
                      <w:r w:rsid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亚细胞定位（</w:t>
                      </w:r>
                      <w:bookmarkStart w:id="9" w:name="_Hlk201042579"/>
                      <w:r w:rsidR="00DD1D95" w:rsidRP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烟草瞬时转化</w:t>
                      </w:r>
                      <w:r w:rsid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和</w:t>
                      </w:r>
                      <w:r w:rsidR="00DD1D95" w:rsidRP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原生质体转化</w:t>
                      </w:r>
                      <w:bookmarkEnd w:id="9"/>
                      <w:r w:rsid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）</w:t>
                      </w:r>
                      <w:r w:rsidR="00B01871" w:rsidRPr="00B01871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等实验内容</w:t>
                      </w:r>
                      <w:r w:rsidR="00DD1D95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，学习</w:t>
                      </w:r>
                      <w:r w:rsidR="00DD1D95" w:rsidRPr="00DD1D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酵母单杂与GUS染色</w:t>
                      </w:r>
                      <w:r w:rsidR="00DD1D95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等实验方法。</w:t>
                      </w:r>
                      <w:bookmarkEnd w:id="5"/>
                      <w:bookmarkEnd w:id="6"/>
                      <w:bookmarkEnd w:id="7"/>
                      <w:bookmarkEnd w:id="8"/>
                      <w:r w:rsidR="00F06C3B"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2"/>
                        </w:rPr>
                        <w:t>熟练掌握</w:t>
                      </w:r>
                      <w:r w:rsidR="00F06C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0"/>
                          <w:szCs w:val="22"/>
                        </w:rPr>
                        <w:t>载体构建一整套流程。</w:t>
                      </w:r>
                    </w:p>
                  </w:txbxContent>
                </v:textbox>
              </v:shape>
            </w:pict>
          </mc:Fallback>
        </mc:AlternateContent>
      </w:r>
      <w:r w:rsidR="00DD1D95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B7C416" wp14:editId="786CF273">
                <wp:simplePos x="0" y="0"/>
                <wp:positionH relativeFrom="column">
                  <wp:posOffset>-848360</wp:posOffset>
                </wp:positionH>
                <wp:positionV relativeFrom="paragraph">
                  <wp:posOffset>2748915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FBED21" w14:textId="34DC7295" w:rsidR="00C307F4" w:rsidRPr="00C15853" w:rsidRDefault="00C15853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 w:rsidRPr="00C1585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  <w:t>科研经历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7C416" id="组合 61" o:spid="_x0000_s1036" style="position:absolute;left:0;text-align:left;margin-left:-66.8pt;margin-top:216.45pt;width:533.7pt;height:30.8pt;z-index:251662336" coordorigin="3308,7198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">
                <v:group id="组合 17" o:spid="_x0000_s1037" style="position:absolute;left:3308;top:7268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梯形 12" o:spid="_x0000_s1038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9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0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" strokecolor="#ddd" strokeweight=".5pt">
                    <v:stroke joinstyle="miter"/>
                  </v:line>
                </v:group>
                <v:shape id="文本框 35" o:spid="_x0000_s1041" type="#_x0000_t202" style="position:absolute;left:3670;top:7198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34FBED21" w14:textId="34DC7295" w:rsidR="00C307F4" w:rsidRPr="00C15853" w:rsidRDefault="00C15853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</w:pPr>
                        <w:r w:rsidRPr="00C1585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  <w:t>科研经历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D95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5BDF9AE" wp14:editId="182EF95A">
                <wp:simplePos x="0" y="0"/>
                <wp:positionH relativeFrom="column">
                  <wp:posOffset>-848360</wp:posOffset>
                </wp:positionH>
                <wp:positionV relativeFrom="paragraph">
                  <wp:posOffset>7800340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C4560A9" w14:textId="00C80E5E" w:rsidR="00C307F4" w:rsidRPr="00B01871" w:rsidRDefault="00B0187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 w:rsidRPr="00B01871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4"/>
                                  <w:szCs w:val="32"/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DF9AE" id="组合 59" o:spid="_x0000_s1042" style="position:absolute;left:0;text-align:left;margin-left:-66.8pt;margin-top:614.2pt;width:533.7pt;height:30.8pt;z-index:251668480" coordorigin="3308,14254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">
                <v:group id="组合 17" o:spid="_x0000_s1043" style="position:absolute;left:3308;top:14324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梯形 12" o:spid="_x0000_s1044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5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6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64" o:spid="_x0000_s1047" type="#_x0000_t202" style="position:absolute;left:3670;top:14254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1C4560A9" w14:textId="00C80E5E" w:rsidR="00C307F4" w:rsidRPr="00B01871" w:rsidRDefault="00B0187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</w:pPr>
                        <w:r w:rsidRPr="00B01871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4"/>
                            <w:szCs w:val="32"/>
                          </w:rPr>
                          <w:t>个人优势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0B8DED" wp14:editId="327B4C0E">
                <wp:simplePos x="0" y="0"/>
                <wp:positionH relativeFrom="column">
                  <wp:posOffset>1961515</wp:posOffset>
                </wp:positionH>
                <wp:positionV relativeFrom="paragraph">
                  <wp:posOffset>-851705</wp:posOffset>
                </wp:positionV>
                <wp:extent cx="1345565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99DED1" w14:textId="2CCB6E56" w:rsidR="00C307F4" w:rsidRPr="00C15853" w:rsidRDefault="00216CF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52"/>
                              </w:rPr>
                            </w:pPr>
                            <w:r w:rsidRPr="00C158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0B8DED" id="文本框 89" o:spid="_x0000_s1048" type="#_x0000_t202" style="position:absolute;left:0;text-align:left;margin-left:154.45pt;margin-top:-67.05pt;width:105.95pt;height:45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" filled="f" stroked="f">
                <v:textbox>
                  <w:txbxContent>
                    <w:p w14:paraId="5F99DED1" w14:textId="2CCB6E56" w:rsidR="00C307F4" w:rsidRPr="00C15853" w:rsidRDefault="00216CF9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52"/>
                        </w:rPr>
                      </w:pPr>
                      <w:r w:rsidRPr="00C158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FA79E5" wp14:editId="5A9BE65D">
                <wp:simplePos x="0" y="0"/>
                <wp:positionH relativeFrom="column">
                  <wp:posOffset>1196975</wp:posOffset>
                </wp:positionH>
                <wp:positionV relativeFrom="paragraph">
                  <wp:posOffset>177800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841D34" w14:textId="50DEF264" w:rsidR="00216CF9" w:rsidRPr="00216CF9" w:rsidRDefault="00216CF9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>保研意向：</w:t>
                            </w:r>
                            <w:r w:rsidR="00635DE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>XX</w:t>
                            </w:r>
                            <w:r w:rsidR="00020A4A"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>相关</w:t>
                            </w:r>
                            <w:r w:rsidR="00020A4A" w:rsidRPr="00216CF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 xml:space="preserve"> </w:t>
                            </w:r>
                          </w:p>
                          <w:p w14:paraId="68FE1C59" w14:textId="0B4F40E6" w:rsidR="00C307F4" w:rsidRPr="00EF49C8" w:rsidRDefault="00000000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手机: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ab/>
                            </w:r>
                            <w:r w:rsidR="00216CF9"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 xml:space="preserve">  </w:t>
                            </w:r>
                          </w:p>
                          <w:p w14:paraId="7792689B" w14:textId="14A3F7AE" w:rsidR="00C307F4" w:rsidRPr="00EF49C8" w:rsidRDefault="00000000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邮箱: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ab/>
                            </w:r>
                            <w:r w:rsidR="00216CF9"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 xml:space="preserve">  </w:t>
                            </w:r>
                          </w:p>
                          <w:p w14:paraId="68481145" w14:textId="0782BC35" w:rsidR="00C307F4" w:rsidRDefault="00C307F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A79E5" id="文本框 20" o:spid="_x0000_s1049" type="#_x0000_t202" style="position:absolute;left:0;text-align:left;margin-left:94.25pt;margin-top:14pt;width:200.95pt;height:80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" filled="f" stroked="f">
                <v:textbox style="mso-fit-shape-to-text:t">
                  <w:txbxContent>
                    <w:p w14:paraId="3F841D34" w14:textId="50DEF264" w:rsidR="00216CF9" w:rsidRPr="00216CF9" w:rsidRDefault="00216CF9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</w:pPr>
                      <w:r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>保研意向：</w:t>
                      </w:r>
                      <w:r w:rsidR="00635DE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>XX</w:t>
                      </w:r>
                      <w:r w:rsidR="00020A4A"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>相关</w:t>
                      </w:r>
                      <w:r w:rsidR="00020A4A" w:rsidRPr="00216CF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 xml:space="preserve"> </w:t>
                      </w:r>
                    </w:p>
                    <w:p w14:paraId="68FE1C59" w14:textId="0B4F40E6" w:rsidR="00C307F4" w:rsidRPr="00EF49C8" w:rsidRDefault="00000000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手机: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ab/>
                      </w:r>
                      <w:r w:rsidR="00216CF9"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 xml:space="preserve">  </w:t>
                      </w:r>
                    </w:p>
                    <w:p w14:paraId="7792689B" w14:textId="14A3F7AE" w:rsidR="00C307F4" w:rsidRPr="00EF49C8" w:rsidRDefault="00000000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邮箱: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ab/>
                      </w:r>
                      <w:r w:rsidR="00216CF9"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 xml:space="preserve">  </w:t>
                      </w:r>
                    </w:p>
                    <w:p w14:paraId="68481145" w14:textId="0782BC35" w:rsidR="00C307F4" w:rsidRDefault="00C307F4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D95"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50559959" wp14:editId="29E17333">
                <wp:simplePos x="0" y="0"/>
                <wp:positionH relativeFrom="column">
                  <wp:posOffset>-848360</wp:posOffset>
                </wp:positionH>
                <wp:positionV relativeFrom="paragraph">
                  <wp:posOffset>-209550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A6153A" w14:textId="77777777" w:rsidR="00C307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59959" id="组合 22" o:spid="_x0000_s1050" style="position:absolute;left:0;text-align:left;margin-left:-66.8pt;margin-top:-16.5pt;width:533.7pt;height:30.8pt;z-index:-251662336" coordorigin="854,2403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">
                <v:group id="组合 17" o:spid="_x0000_s1051" style="position:absolute;left:854;top:2473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梯形 12" o:spid="_x0000_s1052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53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54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" strokecolor="#ddd" strokeweight=".5pt">
                    <v:stroke joinstyle="miter"/>
                  </v:line>
                </v:group>
                <v:shape id="文本框 6" o:spid="_x0000_s1055" type="#_x0000_t202" style="position:absolute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7DA6153A" w14:textId="77777777" w:rsidR="00C307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39008E" wp14:editId="490D3734">
                <wp:simplePos x="0" y="0"/>
                <wp:positionH relativeFrom="column">
                  <wp:posOffset>-618490</wp:posOffset>
                </wp:positionH>
                <wp:positionV relativeFrom="paragraph">
                  <wp:posOffset>-207645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C16DE4" w14:textId="77777777" w:rsidR="00C307F4" w:rsidRPr="00C1585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32"/>
                              </w:rPr>
                            </w:pPr>
                            <w:r w:rsidRPr="00C158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139008E" id="文本框 90" o:spid="_x0000_s1056" type="#_x0000_t202" style="position:absolute;left:0;text-align:left;margin-left:-48.7pt;margin-top:-16.35pt;width:86.9pt;height:2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" filled="f" stroked="f">
                <v:textbox>
                  <w:txbxContent>
                    <w:p w14:paraId="57C16DE4" w14:textId="77777777" w:rsidR="00C307F4" w:rsidRPr="00C1585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32"/>
                        </w:rPr>
                      </w:pPr>
                      <w:r w:rsidRPr="00C158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7E0C26F" wp14:editId="132A086C">
                <wp:simplePos x="0" y="0"/>
                <wp:positionH relativeFrom="column">
                  <wp:posOffset>-837565</wp:posOffset>
                </wp:positionH>
                <wp:positionV relativeFrom="paragraph">
                  <wp:posOffset>174123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2A319C" w14:textId="39477F29" w:rsidR="00C307F4" w:rsidRPr="00216CF9" w:rsidRDefault="00000000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>姓名：</w:t>
                            </w:r>
                            <w:r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ab/>
                            </w:r>
                            <w:r w:rsidR="00216CF9" w:rsidRPr="00FC23D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Cs w:val="21"/>
                              </w:rPr>
                              <w:t xml:space="preserve">  </w:t>
                            </w:r>
                          </w:p>
                          <w:p w14:paraId="11CD06B6" w14:textId="1405CE2F" w:rsidR="00C307F4" w:rsidRPr="00EF49C8" w:rsidRDefault="00000000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籍贯：</w:t>
                            </w: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ab/>
                            </w:r>
                            <w:r w:rsidR="00216CF9"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C15853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 xml:space="preserve"> </w:t>
                            </w:r>
                          </w:p>
                          <w:p w14:paraId="018731CA" w14:textId="2A359E42" w:rsidR="00C307F4" w:rsidRPr="00EF49C8" w:rsidRDefault="00216CF9" w:rsidP="00C1585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</w:pPr>
                            <w:r w:rsidRPr="00EF49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政治面貌：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0C26F" id="文本框 19" o:spid="_x0000_s1057" type="#_x0000_t202" style="position:absolute;left:0;text-align:left;margin-left:-65.95pt;margin-top:13.7pt;width:200.95pt;height:80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" filled="f" stroked="f">
                <v:textbox style="mso-fit-shape-to-text:t">
                  <w:txbxContent>
                    <w:p w14:paraId="7C2A319C" w14:textId="39477F29" w:rsidR="00C307F4" w:rsidRPr="00216CF9" w:rsidRDefault="00000000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</w:pPr>
                      <w:r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>姓名：</w:t>
                      </w:r>
                      <w:r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ab/>
                      </w:r>
                      <w:r w:rsidR="00216CF9" w:rsidRPr="00FC23D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Cs w:val="21"/>
                        </w:rPr>
                        <w:t xml:space="preserve">  </w:t>
                      </w:r>
                    </w:p>
                    <w:p w14:paraId="11CD06B6" w14:textId="1405CE2F" w:rsidR="00C307F4" w:rsidRPr="00EF49C8" w:rsidRDefault="00000000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籍贯：</w:t>
                      </w: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ab/>
                      </w:r>
                      <w:r w:rsidR="00216CF9"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 xml:space="preserve"> </w:t>
                      </w:r>
                      <w:r w:rsidR="00C15853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 xml:space="preserve"> </w:t>
                      </w:r>
                    </w:p>
                    <w:p w14:paraId="018731CA" w14:textId="2A359E42" w:rsidR="00C307F4" w:rsidRPr="00EF49C8" w:rsidRDefault="00216CF9" w:rsidP="00C1585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</w:pPr>
                      <w:r w:rsidRPr="00EF49C8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政治面貌：</w:t>
                      </w:r>
                    </w:p>
                  </w:txbxContent>
                </v:textbox>
              </v:shape>
            </w:pict>
          </mc:Fallback>
        </mc:AlternateContent>
      </w:r>
      <w:r w:rsidR="00DD1D95">
        <mc:AlternateContent>
          <mc:Choice Requires="wps">
            <w:drawing>
              <wp:anchor distT="0" distB="0" distL="114300" distR="114300" simplePos="0" relativeHeight="251531776" behindDoc="1" locked="0" layoutInCell="1" allowOverlap="1" wp14:anchorId="404AD4E2" wp14:editId="46359C14">
                <wp:simplePos x="0" y="0"/>
                <wp:positionH relativeFrom="column">
                  <wp:posOffset>-1178560</wp:posOffset>
                </wp:positionH>
                <wp:positionV relativeFrom="paragraph">
                  <wp:posOffset>-1184910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6B294FD" id="矩形 88" o:spid="_x0000_s1026" style="position:absolute;margin-left:-92.8pt;margin-top:-93.3pt;width:598.85pt;height:844.35pt;z-index:-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" stroked="f"/>
            </w:pict>
          </mc:Fallback>
        </mc:AlternateContent>
      </w:r>
      <w:r w:rsidR="00D0553F"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3D764530" wp14:editId="7B709915">
                <wp:simplePos x="0" y="0"/>
                <wp:positionH relativeFrom="column">
                  <wp:posOffset>-850392</wp:posOffset>
                </wp:positionH>
                <wp:positionV relativeFrom="paragraph">
                  <wp:posOffset>-804672</wp:posOffset>
                </wp:positionV>
                <wp:extent cx="6971030" cy="497434"/>
                <wp:effectExtent l="0" t="0" r="1270" b="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497434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BF764" id="矩形 81" o:spid="_x0000_s1026" style="position:absolute;margin-left:-66.95pt;margin-top:-63.35pt;width:548.9pt;height:39.15pt;z-index:25143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" fillcolor="#5485a5" stroked="f" strokeweight="1pt"/>
            </w:pict>
          </mc:Fallback>
        </mc:AlternateContent>
      </w:r>
    </w:p>
    <w:sectPr w:rsidR="00C307F4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99EF8" w14:textId="77777777" w:rsidR="00E1351D" w:rsidRDefault="00E1351D" w:rsidP="00FD4B07">
      <w:r>
        <w:separator/>
      </w:r>
    </w:p>
  </w:endnote>
  <w:endnote w:type="continuationSeparator" w:id="0">
    <w:p w14:paraId="46ED5AB1" w14:textId="77777777" w:rsidR="00E1351D" w:rsidRDefault="00E1351D" w:rsidP="00FD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ACF3C50" w:usb2="00000016" w:usb3="00000000" w:csb0="0004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E85B" w14:textId="77777777" w:rsidR="00E1351D" w:rsidRDefault="00E1351D" w:rsidP="00FD4B07">
      <w:r>
        <w:separator/>
      </w:r>
    </w:p>
  </w:footnote>
  <w:footnote w:type="continuationSeparator" w:id="0">
    <w:p w14:paraId="6EA017B8" w14:textId="77777777" w:rsidR="00E1351D" w:rsidRDefault="00E1351D" w:rsidP="00FD4B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B42"/>
    <w:multiLevelType w:val="singleLevel"/>
    <w:tmpl w:val="595E3B4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E59CA"/>
    <w:multiLevelType w:val="singleLevel"/>
    <w:tmpl w:val="595E59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29585892">
    <w:abstractNumId w:val="0"/>
  </w:num>
  <w:num w:numId="2" w16cid:durableId="1425295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C4694F"/>
    <w:rsid w:val="00002C29"/>
    <w:rsid w:val="000157CF"/>
    <w:rsid w:val="00020A4A"/>
    <w:rsid w:val="000226E3"/>
    <w:rsid w:val="0006732A"/>
    <w:rsid w:val="00067796"/>
    <w:rsid w:val="000725C0"/>
    <w:rsid w:val="000745F3"/>
    <w:rsid w:val="00092206"/>
    <w:rsid w:val="0009298F"/>
    <w:rsid w:val="000C6151"/>
    <w:rsid w:val="000D074F"/>
    <w:rsid w:val="00101460"/>
    <w:rsid w:val="001133F1"/>
    <w:rsid w:val="001435DC"/>
    <w:rsid w:val="00152433"/>
    <w:rsid w:val="00180418"/>
    <w:rsid w:val="0019471E"/>
    <w:rsid w:val="001F636E"/>
    <w:rsid w:val="002151EE"/>
    <w:rsid w:val="00216CF9"/>
    <w:rsid w:val="002437C9"/>
    <w:rsid w:val="002B771E"/>
    <w:rsid w:val="002E5A89"/>
    <w:rsid w:val="00300A8E"/>
    <w:rsid w:val="00312F26"/>
    <w:rsid w:val="003203CA"/>
    <w:rsid w:val="003235AB"/>
    <w:rsid w:val="00335BE1"/>
    <w:rsid w:val="00341AAD"/>
    <w:rsid w:val="0035100E"/>
    <w:rsid w:val="00375FBB"/>
    <w:rsid w:val="00385F3E"/>
    <w:rsid w:val="00424E01"/>
    <w:rsid w:val="004823BA"/>
    <w:rsid w:val="004C3126"/>
    <w:rsid w:val="004E7C79"/>
    <w:rsid w:val="0050064B"/>
    <w:rsid w:val="00582B21"/>
    <w:rsid w:val="00582DDF"/>
    <w:rsid w:val="00592B07"/>
    <w:rsid w:val="005A41BB"/>
    <w:rsid w:val="005B7968"/>
    <w:rsid w:val="005D51C2"/>
    <w:rsid w:val="005D594D"/>
    <w:rsid w:val="006148AF"/>
    <w:rsid w:val="00635DE8"/>
    <w:rsid w:val="00647DFC"/>
    <w:rsid w:val="006614D5"/>
    <w:rsid w:val="006933F3"/>
    <w:rsid w:val="006E5B95"/>
    <w:rsid w:val="006F0996"/>
    <w:rsid w:val="0070744C"/>
    <w:rsid w:val="00710361"/>
    <w:rsid w:val="007362EB"/>
    <w:rsid w:val="00771765"/>
    <w:rsid w:val="00831BB9"/>
    <w:rsid w:val="008702F4"/>
    <w:rsid w:val="00877406"/>
    <w:rsid w:val="00886330"/>
    <w:rsid w:val="008A283C"/>
    <w:rsid w:val="008A3627"/>
    <w:rsid w:val="008C19DF"/>
    <w:rsid w:val="008D5D66"/>
    <w:rsid w:val="00900525"/>
    <w:rsid w:val="00973990"/>
    <w:rsid w:val="009D58A1"/>
    <w:rsid w:val="00A164F9"/>
    <w:rsid w:val="00AB4EB3"/>
    <w:rsid w:val="00AD660C"/>
    <w:rsid w:val="00AF3343"/>
    <w:rsid w:val="00B01871"/>
    <w:rsid w:val="00B14386"/>
    <w:rsid w:val="00B157AF"/>
    <w:rsid w:val="00B26BCE"/>
    <w:rsid w:val="00BC3D31"/>
    <w:rsid w:val="00BE79A3"/>
    <w:rsid w:val="00C15853"/>
    <w:rsid w:val="00C307F4"/>
    <w:rsid w:val="00C3777D"/>
    <w:rsid w:val="00C80C32"/>
    <w:rsid w:val="00C87098"/>
    <w:rsid w:val="00CE0926"/>
    <w:rsid w:val="00D0553F"/>
    <w:rsid w:val="00D31A34"/>
    <w:rsid w:val="00D80E05"/>
    <w:rsid w:val="00D8625C"/>
    <w:rsid w:val="00DD1D95"/>
    <w:rsid w:val="00DD4F0C"/>
    <w:rsid w:val="00DD6DD7"/>
    <w:rsid w:val="00DF3BFA"/>
    <w:rsid w:val="00E11625"/>
    <w:rsid w:val="00E1351D"/>
    <w:rsid w:val="00E3378E"/>
    <w:rsid w:val="00E954BE"/>
    <w:rsid w:val="00EF4430"/>
    <w:rsid w:val="00EF49C8"/>
    <w:rsid w:val="00F06C3B"/>
    <w:rsid w:val="00F178AA"/>
    <w:rsid w:val="00FB3A20"/>
    <w:rsid w:val="00FC23D5"/>
    <w:rsid w:val="00FD4B07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42E37F2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E07991"/>
  <w15:docId w15:val="{B5C94709-8A13-483A-8333-E0823150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0C32"/>
    <w:pPr>
      <w:widowControl w:val="0"/>
      <w:jc w:val="both"/>
    </w:pPr>
    <w:rPr>
      <w:rFonts w:ascii="Calibri" w:hAnsi="Calibri"/>
      <w:noProof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4823BA"/>
    <w:rPr>
      <w:rFonts w:asciiTheme="minorHAnsi" w:eastAsiaTheme="minorEastAsia" w:hAnsiTheme="minorHAnsi" w:cstheme="minorBidi"/>
      <w:sz w:val="22"/>
      <w:szCs w:val="22"/>
    </w:rPr>
  </w:style>
  <w:style w:type="character" w:customStyle="1" w:styleId="a7">
    <w:name w:val="无间隔 字符"/>
    <w:basedOn w:val="a0"/>
    <w:link w:val="a6"/>
    <w:uiPriority w:val="1"/>
    <w:rsid w:val="004823BA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TotalTime>743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可乐 黎</cp:lastModifiedBy>
  <cp:revision>37</cp:revision>
  <cp:lastPrinted>2025-05-12T00:23:00Z</cp:lastPrinted>
  <dcterms:created xsi:type="dcterms:W3CDTF">2017-07-05T06:49:00Z</dcterms:created>
  <dcterms:modified xsi:type="dcterms:W3CDTF">2025-12-01T11:25:00Z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0770AE81389248208BF78E9692ECC7E0_13</vt:lpwstr>
  </property>
</Properties>
</file>